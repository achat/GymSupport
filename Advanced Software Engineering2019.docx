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CA897" w14:textId="77777777" w:rsidR="00500597" w:rsidRDefault="00505AD0" w:rsidP="00500597">
      <w:pPr>
        <w:shd w:val="clear" w:color="auto" w:fill="FFFFFF"/>
        <w:spacing w:after="180" w:line="450" w:lineRule="atLeast"/>
        <w:ind w:left="0"/>
        <w:jc w:val="center"/>
        <w:textAlignment w:val="baseline"/>
        <w:outlineLvl w:val="2"/>
        <w:rPr>
          <w:rFonts w:ascii="Arial" w:hAnsi="Arial" w:cs="Arial"/>
          <w:b/>
          <w:bCs/>
          <w:color w:val="313131"/>
          <w:sz w:val="38"/>
          <w:szCs w:val="38"/>
        </w:rPr>
      </w:pPr>
      <w:r>
        <w:rPr>
          <w:rFonts w:ascii="Arial" w:hAnsi="Arial" w:cs="Arial"/>
          <w:b/>
          <w:bCs/>
          <w:color w:val="11ABB0"/>
          <w:sz w:val="38"/>
          <w:szCs w:val="38"/>
        </w:rPr>
        <w:fldChar w:fldCharType="begin"/>
      </w:r>
      <w:r>
        <w:rPr>
          <w:rFonts w:ascii="Arial" w:hAnsi="Arial" w:cs="Arial"/>
          <w:b/>
          <w:bCs/>
          <w:color w:val="11ABB0"/>
          <w:sz w:val="38"/>
          <w:szCs w:val="38"/>
        </w:rPr>
        <w:instrText xml:space="preserve"> HYPERLINK "http://users.uom.gr/~achat/AdvSoftEng.html" </w:instrText>
      </w:r>
      <w:r>
        <w:rPr>
          <w:rFonts w:ascii="Arial" w:hAnsi="Arial" w:cs="Arial"/>
          <w:b/>
          <w:bCs/>
          <w:color w:val="11ABB0"/>
          <w:sz w:val="38"/>
          <w:szCs w:val="38"/>
        </w:rPr>
        <w:fldChar w:fldCharType="separate"/>
      </w:r>
      <w:r w:rsidR="00500597" w:rsidRPr="00500597">
        <w:rPr>
          <w:rFonts w:ascii="Arial" w:hAnsi="Arial" w:cs="Arial"/>
          <w:b/>
          <w:bCs/>
          <w:color w:val="11ABB0"/>
          <w:sz w:val="38"/>
          <w:szCs w:val="38"/>
        </w:rPr>
        <w:t>Advanced Software Engineering</w:t>
      </w:r>
      <w:r>
        <w:rPr>
          <w:rFonts w:ascii="Arial" w:hAnsi="Arial" w:cs="Arial"/>
          <w:b/>
          <w:bCs/>
          <w:color w:val="11ABB0"/>
          <w:sz w:val="38"/>
          <w:szCs w:val="38"/>
        </w:rPr>
        <w:fldChar w:fldCharType="end"/>
      </w:r>
    </w:p>
    <w:p w14:paraId="0D6CB08E" w14:textId="77777777" w:rsidR="00554276" w:rsidRPr="00CE5B73" w:rsidRDefault="00D662B1" w:rsidP="007D4434">
      <w:pPr>
        <w:pStyle w:val="ListNumber"/>
        <w:rPr>
          <w:sz w:val="28"/>
          <w:szCs w:val="28"/>
        </w:rPr>
      </w:pPr>
      <w:r w:rsidRPr="00CE5B73">
        <w:rPr>
          <w:b w:val="0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19CCCD4" wp14:editId="676ABAC7">
            <wp:simplePos x="0" y="0"/>
            <wp:positionH relativeFrom="column">
              <wp:posOffset>3467100</wp:posOffset>
            </wp:positionH>
            <wp:positionV relativeFrom="paragraph">
              <wp:posOffset>66675</wp:posOffset>
            </wp:positionV>
            <wp:extent cx="2828925" cy="199038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597" w:rsidRPr="00CE5B73">
        <w:rPr>
          <w:rFonts w:eastAsiaTheme="majorEastAsia"/>
          <w:sz w:val="28"/>
          <w:szCs w:val="28"/>
        </w:rPr>
        <w:t>Participants Names</w:t>
      </w:r>
    </w:p>
    <w:p w14:paraId="1DBDE944" w14:textId="77777777" w:rsidR="00500597" w:rsidRPr="00CE5B73" w:rsidRDefault="00500597" w:rsidP="00500597">
      <w:pPr>
        <w:pStyle w:val="ListNumber"/>
        <w:numPr>
          <w:ilvl w:val="0"/>
          <w:numId w:val="0"/>
        </w:numPr>
        <w:ind w:left="720"/>
        <w:rPr>
          <w:b w:val="0"/>
          <w:sz w:val="28"/>
          <w:szCs w:val="28"/>
        </w:rPr>
      </w:pPr>
      <w:r w:rsidRPr="00CE5B73">
        <w:rPr>
          <w:b w:val="0"/>
          <w:sz w:val="28"/>
          <w:szCs w:val="28"/>
          <w:lang w:val="el-GR"/>
        </w:rPr>
        <w:t>Τσόγκας</w:t>
      </w:r>
      <w:r w:rsidRPr="00CE5B73">
        <w:rPr>
          <w:b w:val="0"/>
          <w:sz w:val="28"/>
          <w:szCs w:val="28"/>
        </w:rPr>
        <w:t xml:space="preserve"> </w:t>
      </w:r>
      <w:r w:rsidRPr="00CE5B73">
        <w:rPr>
          <w:b w:val="0"/>
          <w:sz w:val="28"/>
          <w:szCs w:val="28"/>
          <w:lang w:val="el-GR"/>
        </w:rPr>
        <w:t>Βασίλειος</w:t>
      </w:r>
      <w:r w:rsidRPr="00CE5B73">
        <w:rPr>
          <w:b w:val="0"/>
          <w:sz w:val="28"/>
          <w:szCs w:val="28"/>
        </w:rPr>
        <w:t xml:space="preserve"> mai19079</w:t>
      </w:r>
      <w:r w:rsidRPr="00CE5B73">
        <w:rPr>
          <w:b w:val="0"/>
          <w:sz w:val="28"/>
          <w:szCs w:val="28"/>
        </w:rPr>
        <w:br/>
        <w:t>Ko</w:t>
      </w:r>
      <w:r w:rsidRPr="00CE5B73">
        <w:rPr>
          <w:b w:val="0"/>
          <w:sz w:val="28"/>
          <w:szCs w:val="28"/>
          <w:lang w:val="el-GR"/>
        </w:rPr>
        <w:t>υφάκης</w:t>
      </w:r>
      <w:r w:rsidRPr="00CE5B73">
        <w:rPr>
          <w:b w:val="0"/>
          <w:sz w:val="28"/>
          <w:szCs w:val="28"/>
        </w:rPr>
        <w:t xml:space="preserve"> </w:t>
      </w:r>
      <w:r w:rsidRPr="00CE5B73">
        <w:rPr>
          <w:b w:val="0"/>
          <w:sz w:val="28"/>
          <w:szCs w:val="28"/>
          <w:lang w:val="el-GR"/>
        </w:rPr>
        <w:t>Νικόλαος</w:t>
      </w:r>
      <w:r w:rsidRPr="00CE5B73">
        <w:rPr>
          <w:b w:val="0"/>
          <w:sz w:val="28"/>
          <w:szCs w:val="28"/>
        </w:rPr>
        <w:t xml:space="preserve"> mai19033</w:t>
      </w:r>
      <w:r w:rsidRPr="00CE5B73">
        <w:rPr>
          <w:b w:val="0"/>
          <w:sz w:val="28"/>
          <w:szCs w:val="28"/>
        </w:rPr>
        <w:br/>
      </w:r>
      <w:r w:rsidRPr="00CE5B73">
        <w:rPr>
          <w:b w:val="0"/>
          <w:sz w:val="28"/>
          <w:szCs w:val="28"/>
          <w:lang w:val="el-GR"/>
        </w:rPr>
        <w:t>Κατσαρός</w:t>
      </w:r>
      <w:r w:rsidRPr="00CE5B73">
        <w:rPr>
          <w:b w:val="0"/>
          <w:sz w:val="28"/>
          <w:szCs w:val="28"/>
        </w:rPr>
        <w:t xml:space="preserve"> </w:t>
      </w:r>
      <w:r w:rsidRPr="00CE5B73">
        <w:rPr>
          <w:b w:val="0"/>
          <w:sz w:val="28"/>
          <w:szCs w:val="28"/>
          <w:lang w:val="el-GR"/>
        </w:rPr>
        <w:t>Μάριος</w:t>
      </w:r>
      <w:r w:rsidRPr="00CE5B73">
        <w:rPr>
          <w:b w:val="0"/>
          <w:sz w:val="28"/>
          <w:szCs w:val="28"/>
        </w:rPr>
        <w:t xml:space="preserve"> mai19026</w:t>
      </w:r>
      <w:r w:rsidRPr="00CE5B73">
        <w:rPr>
          <w:b w:val="0"/>
          <w:sz w:val="28"/>
          <w:szCs w:val="28"/>
        </w:rPr>
        <w:br/>
      </w:r>
      <w:r w:rsidRPr="00CE5B73">
        <w:rPr>
          <w:b w:val="0"/>
          <w:sz w:val="28"/>
          <w:szCs w:val="28"/>
          <w:lang w:val="el-GR"/>
        </w:rPr>
        <w:t>Σπανίδης</w:t>
      </w:r>
      <w:r w:rsidRPr="00CE5B73">
        <w:rPr>
          <w:b w:val="0"/>
          <w:sz w:val="28"/>
          <w:szCs w:val="28"/>
        </w:rPr>
        <w:t xml:space="preserve"> </w:t>
      </w:r>
      <w:r w:rsidRPr="00CE5B73">
        <w:rPr>
          <w:b w:val="0"/>
          <w:sz w:val="28"/>
          <w:szCs w:val="28"/>
          <w:lang w:val="el-GR"/>
        </w:rPr>
        <w:t>Θεόφιλος</w:t>
      </w:r>
      <w:r w:rsidRPr="00CE5B73">
        <w:rPr>
          <w:b w:val="0"/>
          <w:sz w:val="28"/>
          <w:szCs w:val="28"/>
        </w:rPr>
        <w:t xml:space="preserve"> mai19068</w:t>
      </w:r>
      <w:r w:rsidRPr="00CE5B73">
        <w:rPr>
          <w:b w:val="0"/>
          <w:sz w:val="28"/>
          <w:szCs w:val="28"/>
        </w:rPr>
        <w:br/>
        <w:t>M</w:t>
      </w:r>
      <w:r w:rsidRPr="00CE5B73">
        <w:rPr>
          <w:b w:val="0"/>
          <w:sz w:val="28"/>
          <w:szCs w:val="28"/>
          <w:lang w:val="el-GR"/>
        </w:rPr>
        <w:t>πουγάτσιας</w:t>
      </w:r>
      <w:r w:rsidRPr="00CE5B73">
        <w:rPr>
          <w:b w:val="0"/>
          <w:sz w:val="28"/>
          <w:szCs w:val="28"/>
        </w:rPr>
        <w:t xml:space="preserve"> </w:t>
      </w:r>
      <w:r w:rsidRPr="00CE5B73">
        <w:rPr>
          <w:b w:val="0"/>
          <w:sz w:val="28"/>
          <w:szCs w:val="28"/>
          <w:lang w:val="el-GR"/>
        </w:rPr>
        <w:t>Μάρκος</w:t>
      </w:r>
      <w:r w:rsidRPr="00CE5B73">
        <w:rPr>
          <w:b w:val="0"/>
          <w:sz w:val="28"/>
          <w:szCs w:val="28"/>
        </w:rPr>
        <w:t xml:space="preserve"> mai19050</w:t>
      </w:r>
    </w:p>
    <w:p w14:paraId="19AA9997" w14:textId="77777777" w:rsidR="00D662B1" w:rsidRPr="00CE5B73" w:rsidRDefault="00D662B1" w:rsidP="00500597">
      <w:pPr>
        <w:pStyle w:val="ListNumber"/>
        <w:numPr>
          <w:ilvl w:val="0"/>
          <w:numId w:val="0"/>
        </w:numPr>
        <w:ind w:left="720"/>
        <w:rPr>
          <w:b w:val="0"/>
          <w:sz w:val="28"/>
          <w:szCs w:val="28"/>
        </w:rPr>
      </w:pPr>
    </w:p>
    <w:p w14:paraId="40D2FF10" w14:textId="77777777" w:rsidR="0015180F" w:rsidRPr="00CE5B73" w:rsidRDefault="00325CAA" w:rsidP="007D4434">
      <w:pPr>
        <w:pStyle w:val="ListNumber"/>
        <w:rPr>
          <w:rFonts w:eastAsiaTheme="majorEastAsia"/>
          <w:sz w:val="28"/>
          <w:szCs w:val="28"/>
          <w:lang w:val="el-GR"/>
        </w:rPr>
      </w:pPr>
      <w:r w:rsidRPr="00CE5B73">
        <w:rPr>
          <w:rFonts w:eastAsiaTheme="majorEastAsia"/>
          <w:sz w:val="28"/>
          <w:szCs w:val="28"/>
        </w:rPr>
        <w:t>Short</w:t>
      </w:r>
      <w:r w:rsidRPr="00CE5B73">
        <w:rPr>
          <w:rFonts w:eastAsiaTheme="majorEastAsia"/>
          <w:sz w:val="28"/>
          <w:szCs w:val="28"/>
          <w:lang w:val="el-GR"/>
        </w:rPr>
        <w:t xml:space="preserve"> </w:t>
      </w:r>
      <w:r w:rsidRPr="00CE5B73">
        <w:rPr>
          <w:rFonts w:eastAsiaTheme="majorEastAsia"/>
          <w:sz w:val="28"/>
          <w:szCs w:val="28"/>
        </w:rPr>
        <w:t>Description</w:t>
      </w:r>
      <w:r w:rsidRPr="00CE5B73">
        <w:rPr>
          <w:rFonts w:eastAsiaTheme="majorEastAsia"/>
          <w:sz w:val="28"/>
          <w:szCs w:val="28"/>
          <w:lang w:val="el-GR"/>
        </w:rPr>
        <w:t xml:space="preserve"> </w:t>
      </w:r>
      <w:r w:rsidRPr="00CE5B73">
        <w:rPr>
          <w:rFonts w:eastAsiaTheme="majorEastAsia"/>
          <w:sz w:val="28"/>
          <w:szCs w:val="28"/>
        </w:rPr>
        <w:t>of</w:t>
      </w:r>
      <w:r w:rsidRPr="00CE5B73">
        <w:rPr>
          <w:rFonts w:eastAsiaTheme="majorEastAsia"/>
          <w:sz w:val="28"/>
          <w:szCs w:val="28"/>
          <w:lang w:val="el-GR"/>
        </w:rPr>
        <w:t xml:space="preserve"> </w:t>
      </w:r>
      <w:r w:rsidR="00500597" w:rsidRPr="00CE5B73">
        <w:rPr>
          <w:rFonts w:eastAsiaTheme="majorEastAsia"/>
          <w:sz w:val="28"/>
          <w:szCs w:val="28"/>
        </w:rPr>
        <w:t>our</w:t>
      </w:r>
      <w:r w:rsidR="00500597" w:rsidRPr="00CE5B73">
        <w:rPr>
          <w:rFonts w:eastAsiaTheme="majorEastAsia"/>
          <w:sz w:val="28"/>
          <w:szCs w:val="28"/>
          <w:lang w:val="el-GR"/>
        </w:rPr>
        <w:t xml:space="preserve"> </w:t>
      </w:r>
      <w:r w:rsidR="00500597" w:rsidRPr="00CE5B73">
        <w:rPr>
          <w:rFonts w:eastAsiaTheme="majorEastAsia"/>
          <w:sz w:val="28"/>
          <w:szCs w:val="28"/>
        </w:rPr>
        <w:t>project</w:t>
      </w:r>
    </w:p>
    <w:p w14:paraId="798FCE0B" w14:textId="77777777" w:rsidR="0015180F" w:rsidRPr="00CE5B73" w:rsidRDefault="00500597" w:rsidP="007D4434">
      <w:pPr>
        <w:rPr>
          <w:sz w:val="28"/>
          <w:szCs w:val="28"/>
          <w:lang w:val="el-GR"/>
        </w:rPr>
      </w:pPr>
      <w:r w:rsidRPr="00CE5B73">
        <w:rPr>
          <w:sz w:val="28"/>
          <w:szCs w:val="28"/>
          <w:lang w:val="el-GR"/>
        </w:rPr>
        <w:t xml:space="preserve">Δημιουργία μίας γραφικής επιφάνειας </w:t>
      </w:r>
      <w:r w:rsidRPr="00CE5B73">
        <w:rPr>
          <w:sz w:val="28"/>
          <w:szCs w:val="28"/>
        </w:rPr>
        <w:t>GUI</w:t>
      </w:r>
      <w:r w:rsidRPr="00CE5B73">
        <w:rPr>
          <w:sz w:val="28"/>
          <w:szCs w:val="28"/>
          <w:lang w:val="el-GR"/>
        </w:rPr>
        <w:t xml:space="preserve"> με στόχο την προσέλκυση νέων </w:t>
      </w:r>
      <w:r w:rsidR="00325CAA" w:rsidRPr="00CE5B73">
        <w:rPr>
          <w:sz w:val="28"/>
          <w:szCs w:val="28"/>
          <w:lang w:val="el-GR"/>
        </w:rPr>
        <w:t>χρηστών και μελών για εγγραφή σε ένα εικονικό</w:t>
      </w:r>
      <w:r w:rsidRPr="00CE5B73">
        <w:rPr>
          <w:sz w:val="28"/>
          <w:szCs w:val="28"/>
          <w:lang w:val="el-GR"/>
        </w:rPr>
        <w:t xml:space="preserve"> «Γυμναστήριο».</w:t>
      </w:r>
      <w:r w:rsidR="00325CAA" w:rsidRPr="00CE5B73">
        <w:rPr>
          <w:sz w:val="28"/>
          <w:szCs w:val="28"/>
          <w:lang w:val="el-GR"/>
        </w:rPr>
        <w:t xml:space="preserve">Κάθε νέα έκδοση της εφαρμογής μας,δίνει νέες δυνατότητες και προοπτικές. Από την απλή καταχώριση δεδομένων και εγγραφή  στη βάση μας,στην </w:t>
      </w:r>
      <w:r w:rsidR="00325CAA" w:rsidRPr="00CE5B73">
        <w:rPr>
          <w:sz w:val="28"/>
          <w:szCs w:val="28"/>
        </w:rPr>
        <w:t>a</w:t>
      </w:r>
      <w:r w:rsidR="00325CAA" w:rsidRPr="00CE5B73">
        <w:rPr>
          <w:sz w:val="28"/>
          <w:szCs w:val="28"/>
          <w:lang w:val="el-GR"/>
        </w:rPr>
        <w:t>ναζήτηση νέας προπόνησης και στην εμφάνιση πληροφοριών για το έμψυχο δυναμικό των γυμναστών με την ειδικότητα τους και ένα θερμό μήνυμα καλωσορίσματος.Τέλος</w:t>
      </w:r>
      <w:r w:rsidR="00D662B1" w:rsidRPr="00CE5B73">
        <w:rPr>
          <w:sz w:val="28"/>
          <w:szCs w:val="28"/>
          <w:lang w:val="el-GR"/>
        </w:rPr>
        <w:t xml:space="preserve"> μετά την απόκτηση πλήρης πρόσβασης στην εφαρμογή με εγχρηματή εγγραφή,ο χρήστης μπορεί να μαθαίνει το πρόγραμμα των  ημερήσιων προπονήσεων, ενημέρωση του προσωπικού </w:t>
      </w:r>
      <w:r w:rsidR="00D662B1" w:rsidRPr="00CE5B73">
        <w:rPr>
          <w:sz w:val="28"/>
          <w:szCs w:val="28"/>
        </w:rPr>
        <w:t>status</w:t>
      </w:r>
      <w:r w:rsidR="00D662B1" w:rsidRPr="00CE5B73">
        <w:rPr>
          <w:sz w:val="28"/>
          <w:szCs w:val="28"/>
          <w:lang w:val="el-GR"/>
        </w:rPr>
        <w:t xml:space="preserve"> μας,περισσοτέρες φυσικά συμβουλές προπόνησης και διατροφής καθώς και το πιο σημαντικό, το </w:t>
      </w:r>
      <w:r w:rsidR="00D662B1" w:rsidRPr="00CE5B73">
        <w:rPr>
          <w:sz w:val="28"/>
          <w:szCs w:val="28"/>
        </w:rPr>
        <w:t>online</w:t>
      </w:r>
      <w:r w:rsidR="00D662B1" w:rsidRPr="00CE5B73">
        <w:rPr>
          <w:sz w:val="28"/>
          <w:szCs w:val="28"/>
          <w:lang w:val="el-GR"/>
        </w:rPr>
        <w:t xml:space="preserve"> </w:t>
      </w:r>
      <w:r w:rsidR="00D662B1" w:rsidRPr="00CE5B73">
        <w:rPr>
          <w:sz w:val="28"/>
          <w:szCs w:val="28"/>
        </w:rPr>
        <w:t>booking</w:t>
      </w:r>
      <w:r w:rsidR="00D662B1" w:rsidRPr="00CE5B73">
        <w:rPr>
          <w:sz w:val="28"/>
          <w:szCs w:val="28"/>
          <w:lang w:val="el-GR"/>
        </w:rPr>
        <w:t xml:space="preserve"> από το κινητό του.</w:t>
      </w:r>
    </w:p>
    <w:p w14:paraId="1CE075E8" w14:textId="77777777" w:rsidR="00B853F9" w:rsidRPr="00CE5B73" w:rsidRDefault="00D662B1" w:rsidP="007D4434">
      <w:pPr>
        <w:pStyle w:val="ListNumber"/>
        <w:rPr>
          <w:rFonts w:eastAsiaTheme="majorEastAsia"/>
          <w:sz w:val="28"/>
          <w:szCs w:val="28"/>
        </w:rPr>
      </w:pPr>
      <w:r w:rsidRPr="00CE5B73">
        <w:rPr>
          <w:rFonts w:eastAsiaTheme="majorEastAsia"/>
          <w:sz w:val="28"/>
          <w:szCs w:val="28"/>
        </w:rPr>
        <w:t>URL link of GitHub</w:t>
      </w:r>
    </w:p>
    <w:p w14:paraId="6A180D23" w14:textId="77777777" w:rsidR="002C3D7E" w:rsidRPr="00CE5B73" w:rsidRDefault="00994C33" w:rsidP="008961AD">
      <w:pPr>
        <w:pStyle w:val="ListNumber2"/>
        <w:rPr>
          <w:sz w:val="28"/>
          <w:szCs w:val="28"/>
        </w:rPr>
      </w:pPr>
      <w:hyperlink r:id="rId13" w:history="1">
        <w:r w:rsidR="00D662B1" w:rsidRPr="00CE5B73">
          <w:rPr>
            <w:rStyle w:val="Hyperlink"/>
            <w:rFonts w:asciiTheme="minorHAnsi" w:hAnsiTheme="minorHAnsi"/>
            <w:sz w:val="28"/>
            <w:szCs w:val="28"/>
          </w:rPr>
          <w:t>https://github.com/mai19079/GymSupport</w:t>
        </w:r>
      </w:hyperlink>
      <w:r w:rsidR="00D662B1" w:rsidRPr="00CE5B73">
        <w:rPr>
          <w:sz w:val="28"/>
          <w:szCs w:val="28"/>
        </w:rPr>
        <w:tab/>
      </w:r>
    </w:p>
    <w:p w14:paraId="37BCD8F9" w14:textId="43FC3A35" w:rsidR="0015180F" w:rsidRPr="00CE5B73" w:rsidRDefault="00CE5B73" w:rsidP="008961AD">
      <w:pPr>
        <w:pStyle w:val="ListNumber2"/>
        <w:rPr>
          <w:sz w:val="28"/>
          <w:szCs w:val="28"/>
        </w:rPr>
      </w:pPr>
      <w:hyperlink r:id="rId14" w:history="1">
        <w:r w:rsidRPr="00CE5B73">
          <w:rPr>
            <w:rStyle w:val="Hyperlink"/>
            <w:rFonts w:asciiTheme="minorHAnsi" w:hAnsiTheme="minorHAnsi"/>
            <w:sz w:val="28"/>
            <w:szCs w:val="28"/>
          </w:rPr>
          <w:t>https://github.com/mai19079/GymSupport/blob/master/RunGymSupport.zip</w:t>
        </w:r>
      </w:hyperlink>
    </w:p>
    <w:p w14:paraId="43F7DE8B" w14:textId="3E51E0FD" w:rsidR="008961AD" w:rsidRPr="00CE5B73" w:rsidRDefault="008961AD" w:rsidP="008961AD">
      <w:pPr>
        <w:pStyle w:val="ListNumber2"/>
        <w:numPr>
          <w:ilvl w:val="0"/>
          <w:numId w:val="0"/>
        </w:numPr>
        <w:ind w:left="720" w:hanging="588"/>
        <w:rPr>
          <w:sz w:val="28"/>
          <w:szCs w:val="28"/>
        </w:rPr>
      </w:pPr>
    </w:p>
    <w:p w14:paraId="66312CAA" w14:textId="77777777" w:rsidR="00CE5B73" w:rsidRPr="00CE5B73" w:rsidRDefault="00CE5B73" w:rsidP="008961AD">
      <w:pPr>
        <w:pStyle w:val="ListNumber2"/>
        <w:numPr>
          <w:ilvl w:val="0"/>
          <w:numId w:val="0"/>
        </w:numPr>
        <w:ind w:left="720" w:hanging="588"/>
        <w:rPr>
          <w:sz w:val="28"/>
          <w:szCs w:val="28"/>
        </w:rPr>
      </w:pPr>
    </w:p>
    <w:p w14:paraId="17214773" w14:textId="77777777" w:rsidR="008961AD" w:rsidRPr="00CE5B73" w:rsidRDefault="008961AD" w:rsidP="008961AD">
      <w:pPr>
        <w:pStyle w:val="ListNumber2"/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lastRenderedPageBreak/>
        <w:t>Installation Instructions</w:t>
      </w:r>
    </w:p>
    <w:p w14:paraId="72BECF28" w14:textId="148B773D" w:rsidR="00D662B1" w:rsidRPr="00CE5B73" w:rsidRDefault="00CE5B73" w:rsidP="00DD6E22">
      <w:pPr>
        <w:pStyle w:val="ListNumber2"/>
        <w:numPr>
          <w:ilvl w:val="2"/>
          <w:numId w:val="13"/>
        </w:numPr>
        <w:rPr>
          <w:sz w:val="28"/>
          <w:szCs w:val="28"/>
          <w:lang w:val="el-GR"/>
        </w:rPr>
      </w:pPr>
      <w:r w:rsidRPr="00CE5B73">
        <w:rPr>
          <w:sz w:val="28"/>
          <w:szCs w:val="28"/>
        </w:rPr>
        <w:t xml:space="preserve">Unzip </w:t>
      </w:r>
      <w:r w:rsidRPr="00CE5B73">
        <w:rPr>
          <w:sz w:val="28"/>
          <w:szCs w:val="28"/>
          <w:lang w:val="el-GR"/>
        </w:rPr>
        <w:t xml:space="preserve">το </w:t>
      </w:r>
      <w:r w:rsidRPr="00CE5B73">
        <w:rPr>
          <w:sz w:val="28"/>
          <w:szCs w:val="28"/>
        </w:rPr>
        <w:t>RunGymSupport.zip</w:t>
      </w:r>
    </w:p>
    <w:p w14:paraId="456A0B11" w14:textId="44E8ACF6" w:rsidR="00CE5B73" w:rsidRPr="00CE5B73" w:rsidRDefault="00CE5B73" w:rsidP="00DD6E22">
      <w:pPr>
        <w:pStyle w:val="ListNumber2"/>
        <w:numPr>
          <w:ilvl w:val="2"/>
          <w:numId w:val="13"/>
        </w:numPr>
        <w:rPr>
          <w:sz w:val="28"/>
          <w:szCs w:val="28"/>
          <w:lang w:val="el-GR"/>
        </w:rPr>
      </w:pPr>
      <w:r w:rsidRPr="00CE5B73">
        <w:rPr>
          <w:sz w:val="28"/>
          <w:szCs w:val="28"/>
        </w:rPr>
        <w:t>Run GymSupport.jar file</w:t>
      </w:r>
    </w:p>
    <w:p w14:paraId="1D1E1D35" w14:textId="77777777" w:rsidR="008961AD" w:rsidRPr="00CE5B73" w:rsidRDefault="008961AD" w:rsidP="008961AD">
      <w:pPr>
        <w:pStyle w:val="ListNumber2"/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Further Documentation</w:t>
      </w:r>
    </w:p>
    <w:p w14:paraId="022A876D" w14:textId="77777777" w:rsidR="00CE5B73" w:rsidRPr="00CE5B73" w:rsidRDefault="00CE5B73" w:rsidP="00CE5B73">
      <w:pPr>
        <w:spacing w:before="100" w:beforeAutospacing="1" w:after="100" w:afterAutospacing="1" w:line="240" w:lineRule="auto"/>
        <w:ind w:left="720"/>
        <w:rPr>
          <w:rFonts w:cstheme="minorHAnsi"/>
          <w:sz w:val="28"/>
          <w:szCs w:val="28"/>
          <w:lang w:eastAsia="el-GR"/>
        </w:rPr>
      </w:pPr>
      <w:r w:rsidRPr="00CE5B73">
        <w:rPr>
          <w:rFonts w:cstheme="minorHAnsi"/>
          <w:sz w:val="28"/>
          <w:szCs w:val="28"/>
          <w:lang w:eastAsia="el-GR"/>
        </w:rPr>
        <w:t>Required PostgreSQL Database. Instructions made for version 9.4. For a different version, you might need to customize some steps).</w:t>
      </w:r>
    </w:p>
    <w:p w14:paraId="349A1B6B" w14:textId="77777777" w:rsidR="00CE5B73" w:rsidRPr="00CE5B73" w:rsidRDefault="00CE5B73" w:rsidP="00CE5B73">
      <w:pPr>
        <w:spacing w:before="100" w:beforeAutospacing="1" w:after="100" w:afterAutospacing="1" w:line="240" w:lineRule="auto"/>
        <w:ind w:left="720"/>
        <w:rPr>
          <w:rFonts w:cstheme="minorHAnsi"/>
          <w:sz w:val="28"/>
          <w:szCs w:val="28"/>
          <w:lang w:val="el-GR" w:eastAsia="el-GR"/>
        </w:rPr>
      </w:pPr>
      <w:r w:rsidRPr="00CE5B73">
        <w:rPr>
          <w:rFonts w:cstheme="minorHAnsi"/>
          <w:sz w:val="28"/>
          <w:szCs w:val="28"/>
          <w:lang w:val="el-GR" w:eastAsia="el-GR"/>
        </w:rPr>
        <w:t xml:space="preserve">DB </w:t>
      </w:r>
      <w:proofErr w:type="spellStart"/>
      <w:r w:rsidRPr="00CE5B73">
        <w:rPr>
          <w:rFonts w:cstheme="minorHAnsi"/>
          <w:sz w:val="28"/>
          <w:szCs w:val="28"/>
          <w:lang w:val="el-GR" w:eastAsia="el-GR"/>
        </w:rPr>
        <w:t>Initialization</w:t>
      </w:r>
      <w:proofErr w:type="spellEnd"/>
      <w:r w:rsidRPr="00CE5B73">
        <w:rPr>
          <w:rFonts w:cstheme="minorHAnsi"/>
          <w:sz w:val="28"/>
          <w:szCs w:val="28"/>
          <w:lang w:val="el-GR" w:eastAsia="el-GR"/>
        </w:rPr>
        <w:t xml:space="preserve"> :</w:t>
      </w:r>
    </w:p>
    <w:p w14:paraId="171AA1E8" w14:textId="77777777" w:rsidR="00CE5B73" w:rsidRPr="00CE5B73" w:rsidRDefault="00CE5B73" w:rsidP="00CE5B73">
      <w:pPr>
        <w:numPr>
          <w:ilvl w:val="0"/>
          <w:numId w:val="13"/>
        </w:numPr>
        <w:spacing w:before="100" w:beforeAutospacing="1" w:after="100" w:afterAutospacing="1" w:line="240" w:lineRule="auto"/>
        <w:ind w:left="1080"/>
        <w:rPr>
          <w:rFonts w:cstheme="minorHAnsi"/>
          <w:sz w:val="28"/>
          <w:szCs w:val="28"/>
          <w:lang w:eastAsia="el-GR"/>
        </w:rPr>
      </w:pPr>
      <w:bookmarkStart w:id="0" w:name="_GoBack"/>
      <w:bookmarkEnd w:id="0"/>
      <w:r w:rsidRPr="00CE5B73">
        <w:rPr>
          <w:rFonts w:cstheme="minorHAnsi"/>
          <w:sz w:val="28"/>
          <w:szCs w:val="28"/>
          <w:lang w:eastAsia="el-GR"/>
        </w:rPr>
        <w:t xml:space="preserve">Download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gym_support.sql</w:t>
      </w:r>
      <w:proofErr w:type="spellEnd"/>
      <w:r w:rsidRPr="00CE5B73">
        <w:rPr>
          <w:rFonts w:cstheme="minorHAnsi"/>
          <w:sz w:val="28"/>
          <w:szCs w:val="28"/>
          <w:lang w:eastAsia="el-GR"/>
        </w:rPr>
        <w:t xml:space="preserve"> in a temp folder (e.g. C:\temp)</w:t>
      </w:r>
    </w:p>
    <w:p w14:paraId="73C1F714" w14:textId="0F1D27B3" w:rsidR="00CE5B73" w:rsidRPr="00CE5B73" w:rsidRDefault="00CE5B73" w:rsidP="00CE5B73">
      <w:pPr>
        <w:numPr>
          <w:ilvl w:val="0"/>
          <w:numId w:val="13"/>
        </w:numPr>
        <w:spacing w:before="100" w:beforeAutospacing="1" w:after="100" w:afterAutospacing="1" w:line="240" w:lineRule="auto"/>
        <w:ind w:left="1080"/>
        <w:rPr>
          <w:rFonts w:cstheme="minorHAnsi"/>
          <w:sz w:val="28"/>
          <w:szCs w:val="28"/>
          <w:lang w:eastAsia="el-GR"/>
        </w:rPr>
      </w:pPr>
      <w:r w:rsidRPr="00CE5B73">
        <w:rPr>
          <w:rFonts w:cstheme="minorHAnsi"/>
          <w:sz w:val="28"/>
          <w:szCs w:val="28"/>
          <w:lang w:eastAsia="el-GR"/>
        </w:rPr>
        <w:t xml:space="preserve">Go to </w:t>
      </w:r>
      <w:r>
        <w:rPr>
          <w:rFonts w:cstheme="minorHAnsi"/>
          <w:sz w:val="28"/>
          <w:szCs w:val="28"/>
          <w:lang w:eastAsia="el-GR"/>
        </w:rPr>
        <w:t>your</w:t>
      </w:r>
      <w:proofErr w:type="gramStart"/>
      <w:r>
        <w:rPr>
          <w:rFonts w:cstheme="minorHAnsi"/>
          <w:sz w:val="28"/>
          <w:szCs w:val="28"/>
          <w:lang w:eastAsia="el-GR"/>
        </w:rPr>
        <w:t xml:space="preserve"> </w:t>
      </w:r>
      <w:r w:rsidRPr="00CE5B73">
        <w:rPr>
          <w:rFonts w:cstheme="minorHAnsi"/>
          <w:sz w:val="28"/>
          <w:szCs w:val="28"/>
          <w:lang w:eastAsia="el-GR"/>
        </w:rPr>
        <w:t>..</w:t>
      </w:r>
      <w:proofErr w:type="gramEnd"/>
      <w:r w:rsidRPr="00CE5B73">
        <w:rPr>
          <w:rFonts w:cstheme="minorHAnsi"/>
          <w:sz w:val="28"/>
          <w:szCs w:val="28"/>
          <w:lang w:eastAsia="el-GR"/>
        </w:rPr>
        <w:t>\PostgreSQL\9.4\bin</w:t>
      </w:r>
      <w:r>
        <w:rPr>
          <w:rFonts w:cstheme="minorHAnsi"/>
          <w:sz w:val="28"/>
          <w:szCs w:val="28"/>
          <w:lang w:eastAsia="el-GR"/>
        </w:rPr>
        <w:t xml:space="preserve"> </w:t>
      </w:r>
      <w:proofErr w:type="spellStart"/>
      <w:r>
        <w:rPr>
          <w:rFonts w:cstheme="minorHAnsi"/>
          <w:sz w:val="28"/>
          <w:szCs w:val="28"/>
          <w:lang w:eastAsia="el-GR"/>
        </w:rPr>
        <w:t>loaction</w:t>
      </w:r>
      <w:proofErr w:type="spellEnd"/>
    </w:p>
    <w:p w14:paraId="7330A423" w14:textId="77777777" w:rsidR="00CE5B73" w:rsidRPr="00CE5B73" w:rsidRDefault="00CE5B73" w:rsidP="00CE5B73">
      <w:pPr>
        <w:numPr>
          <w:ilvl w:val="0"/>
          <w:numId w:val="13"/>
        </w:numPr>
        <w:spacing w:before="100" w:beforeAutospacing="1" w:after="100" w:afterAutospacing="1" w:line="240" w:lineRule="auto"/>
        <w:ind w:left="1080"/>
        <w:rPr>
          <w:rFonts w:cstheme="minorHAnsi"/>
          <w:sz w:val="28"/>
          <w:szCs w:val="28"/>
          <w:lang w:eastAsia="el-GR"/>
        </w:rPr>
      </w:pPr>
      <w:r w:rsidRPr="00CE5B73">
        <w:rPr>
          <w:rFonts w:cstheme="minorHAnsi"/>
          <w:sz w:val="28"/>
          <w:szCs w:val="28"/>
          <w:lang w:eastAsia="el-GR"/>
        </w:rPr>
        <w:t xml:space="preserve">Open command window here (Shift _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RClick</w:t>
      </w:r>
      <w:proofErr w:type="spellEnd"/>
      <w:r w:rsidRPr="00CE5B73">
        <w:rPr>
          <w:rFonts w:cstheme="minorHAnsi"/>
          <w:sz w:val="28"/>
          <w:szCs w:val="28"/>
          <w:lang w:eastAsia="el-GR"/>
        </w:rPr>
        <w:t>)</w:t>
      </w:r>
    </w:p>
    <w:p w14:paraId="2C15C5E2" w14:textId="77777777" w:rsidR="00CE5B73" w:rsidRPr="00CE5B73" w:rsidRDefault="00CE5B73" w:rsidP="00CE5B73">
      <w:pPr>
        <w:numPr>
          <w:ilvl w:val="0"/>
          <w:numId w:val="13"/>
        </w:numPr>
        <w:spacing w:before="100" w:beforeAutospacing="1" w:after="100" w:afterAutospacing="1" w:line="240" w:lineRule="auto"/>
        <w:ind w:left="1080"/>
        <w:rPr>
          <w:rFonts w:cstheme="minorHAnsi"/>
          <w:sz w:val="28"/>
          <w:szCs w:val="28"/>
          <w:lang w:eastAsia="el-GR"/>
        </w:rPr>
      </w:pPr>
      <w:r w:rsidRPr="00CE5B73">
        <w:rPr>
          <w:rFonts w:cstheme="minorHAnsi"/>
          <w:sz w:val="28"/>
          <w:szCs w:val="28"/>
          <w:lang w:eastAsia="el-GR"/>
        </w:rPr>
        <w:t xml:space="preserve">run: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createdb</w:t>
      </w:r>
      <w:proofErr w:type="spellEnd"/>
      <w:r w:rsidRPr="00CE5B73">
        <w:rPr>
          <w:rFonts w:cstheme="minorHAnsi"/>
          <w:sz w:val="28"/>
          <w:szCs w:val="28"/>
          <w:lang w:eastAsia="el-GR"/>
        </w:rPr>
        <w:t xml:space="preserve"> -h localhost -p 5432 -U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postgres</w:t>
      </w:r>
      <w:proofErr w:type="spellEnd"/>
      <w:r w:rsidRPr="00CE5B73">
        <w:rPr>
          <w:rFonts w:cstheme="minorHAnsi"/>
          <w:sz w:val="28"/>
          <w:szCs w:val="28"/>
          <w:lang w:eastAsia="el-GR"/>
        </w:rPr>
        <w:t xml:space="preserve"> -E utf8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gym_support</w:t>
      </w:r>
      <w:proofErr w:type="spellEnd"/>
    </w:p>
    <w:p w14:paraId="5A55299F" w14:textId="77777777" w:rsidR="00CE5B73" w:rsidRPr="00CE5B73" w:rsidRDefault="00CE5B73" w:rsidP="00CE5B73">
      <w:pPr>
        <w:numPr>
          <w:ilvl w:val="0"/>
          <w:numId w:val="13"/>
        </w:numPr>
        <w:spacing w:before="100" w:beforeAutospacing="1" w:after="100" w:afterAutospacing="1" w:line="240" w:lineRule="auto"/>
        <w:ind w:left="1080"/>
        <w:rPr>
          <w:rFonts w:cstheme="minorHAnsi"/>
          <w:sz w:val="28"/>
          <w:szCs w:val="28"/>
          <w:lang w:eastAsia="el-GR"/>
        </w:rPr>
      </w:pPr>
      <w:r w:rsidRPr="00CE5B73">
        <w:rPr>
          <w:rFonts w:cstheme="minorHAnsi"/>
          <w:sz w:val="28"/>
          <w:szCs w:val="28"/>
          <w:lang w:eastAsia="el-GR"/>
        </w:rPr>
        <w:t xml:space="preserve">run: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psql</w:t>
      </w:r>
      <w:proofErr w:type="spellEnd"/>
      <w:r w:rsidRPr="00CE5B73">
        <w:rPr>
          <w:rFonts w:cstheme="minorHAnsi"/>
          <w:sz w:val="28"/>
          <w:szCs w:val="28"/>
          <w:lang w:eastAsia="el-GR"/>
        </w:rPr>
        <w:t xml:space="preserve"> -h localhost -p 5432 -U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postgres</w:t>
      </w:r>
      <w:proofErr w:type="spellEnd"/>
      <w:r w:rsidRPr="00CE5B73">
        <w:rPr>
          <w:rFonts w:cstheme="minorHAnsi"/>
          <w:sz w:val="28"/>
          <w:szCs w:val="28"/>
          <w:lang w:eastAsia="el-GR"/>
        </w:rPr>
        <w:t xml:space="preserve"> -d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gym_support</w:t>
      </w:r>
      <w:proofErr w:type="spellEnd"/>
      <w:r w:rsidRPr="00CE5B73">
        <w:rPr>
          <w:rFonts w:cstheme="minorHAnsi"/>
          <w:sz w:val="28"/>
          <w:szCs w:val="28"/>
          <w:lang w:eastAsia="el-GR"/>
        </w:rPr>
        <w:t xml:space="preserve"> -f c:\temp\gym_support.sql</w:t>
      </w:r>
    </w:p>
    <w:p w14:paraId="102A8D49" w14:textId="01FD0124" w:rsidR="00CE5B73" w:rsidRPr="00CE5B73" w:rsidRDefault="00CE5B73" w:rsidP="00CE5B73">
      <w:pPr>
        <w:numPr>
          <w:ilvl w:val="0"/>
          <w:numId w:val="13"/>
        </w:numPr>
        <w:spacing w:before="100" w:beforeAutospacing="1" w:after="100" w:afterAutospacing="1" w:line="240" w:lineRule="auto"/>
        <w:ind w:left="1080"/>
        <w:rPr>
          <w:rFonts w:ascii="Times New Roman" w:hAnsi="Times New Roman"/>
          <w:sz w:val="28"/>
          <w:szCs w:val="28"/>
          <w:lang w:eastAsia="el-GR"/>
        </w:rPr>
      </w:pPr>
      <w:r w:rsidRPr="00CE5B73">
        <w:rPr>
          <w:rFonts w:cstheme="minorHAnsi"/>
          <w:sz w:val="28"/>
          <w:szCs w:val="28"/>
          <w:lang w:eastAsia="el-GR"/>
        </w:rPr>
        <w:t>OPTIONAL</w:t>
      </w:r>
      <w:r>
        <w:rPr>
          <w:rFonts w:cstheme="minorHAnsi"/>
          <w:sz w:val="28"/>
          <w:szCs w:val="28"/>
          <w:lang w:eastAsia="el-GR"/>
        </w:rPr>
        <w:t>:</w:t>
      </w:r>
      <w:r w:rsidRPr="00CE5B73">
        <w:rPr>
          <w:rFonts w:cstheme="minorHAnsi"/>
          <w:sz w:val="28"/>
          <w:szCs w:val="28"/>
          <w:lang w:eastAsia="el-GR"/>
        </w:rPr>
        <w:t xml:space="preserve"> connect to localhost </w:t>
      </w:r>
      <w:r>
        <w:rPr>
          <w:rFonts w:cstheme="minorHAnsi"/>
          <w:sz w:val="28"/>
          <w:szCs w:val="28"/>
          <w:lang w:eastAsia="el-GR"/>
        </w:rPr>
        <w:t>via</w:t>
      </w:r>
      <w:r w:rsidRPr="00CE5B73">
        <w:rPr>
          <w:rFonts w:cstheme="minorHAnsi"/>
          <w:sz w:val="28"/>
          <w:szCs w:val="28"/>
          <w:lang w:eastAsia="el-GR"/>
        </w:rPr>
        <w:t xml:space="preserve">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pgAdmin</w:t>
      </w:r>
      <w:proofErr w:type="spellEnd"/>
      <w:r w:rsidRPr="00CE5B73">
        <w:rPr>
          <w:rFonts w:cstheme="minorHAnsi"/>
          <w:sz w:val="28"/>
          <w:szCs w:val="28"/>
          <w:lang w:eastAsia="el-GR"/>
        </w:rPr>
        <w:t xml:space="preserve"> and administer </w:t>
      </w:r>
      <w:proofErr w:type="spellStart"/>
      <w:r w:rsidRPr="00CE5B73">
        <w:rPr>
          <w:rFonts w:cstheme="minorHAnsi"/>
          <w:sz w:val="28"/>
          <w:szCs w:val="28"/>
          <w:lang w:eastAsia="el-GR"/>
        </w:rPr>
        <w:t>gym_support</w:t>
      </w:r>
      <w:proofErr w:type="spellEnd"/>
      <w:r w:rsidRPr="00CE5B73">
        <w:rPr>
          <w:rFonts w:cstheme="minorHAnsi"/>
          <w:sz w:val="28"/>
          <w:szCs w:val="28"/>
          <w:lang w:eastAsia="el-GR"/>
        </w:rPr>
        <w:t xml:space="preserve"> DB</w:t>
      </w:r>
    </w:p>
    <w:p w14:paraId="3D2AEF50" w14:textId="77777777" w:rsidR="008961AD" w:rsidRPr="00CE5B73" w:rsidRDefault="008961AD" w:rsidP="00D662B1">
      <w:pPr>
        <w:pStyle w:val="ListNumber"/>
        <w:rPr>
          <w:sz w:val="28"/>
          <w:szCs w:val="28"/>
          <w:lang w:val="el-GR"/>
        </w:rPr>
      </w:pPr>
      <w:r w:rsidRPr="00CE5B73">
        <w:rPr>
          <w:rFonts w:eastAsiaTheme="majorEastAsia"/>
          <w:sz w:val="28"/>
          <w:szCs w:val="28"/>
        </w:rPr>
        <w:t>Functional Requirements</w:t>
      </w:r>
    </w:p>
    <w:p w14:paraId="332BA69B" w14:textId="77777777" w:rsidR="008961AD" w:rsidRPr="00CE5B73" w:rsidRDefault="008961AD" w:rsidP="008961AD">
      <w:pPr>
        <w:pStyle w:val="ListNumber2"/>
        <w:rPr>
          <w:b/>
          <w:sz w:val="28"/>
          <w:szCs w:val="28"/>
          <w:lang w:val="el-GR"/>
        </w:rPr>
      </w:pPr>
      <w:r w:rsidRPr="00CE5B73">
        <w:rPr>
          <w:b/>
          <w:sz w:val="28"/>
          <w:szCs w:val="28"/>
        </w:rPr>
        <w:t>User Stories</w:t>
      </w:r>
    </w:p>
    <w:p w14:paraId="2CA35A48" w14:textId="77777777" w:rsidR="008961AD" w:rsidRPr="00CE5B73" w:rsidRDefault="008961AD" w:rsidP="008961AD">
      <w:pPr>
        <w:pStyle w:val="Heading2"/>
        <w:jc w:val="center"/>
        <w:rPr>
          <w:b w:val="0"/>
          <w:sz w:val="28"/>
        </w:rPr>
      </w:pPr>
      <w:r w:rsidRPr="00CE5B73">
        <w:rPr>
          <w:sz w:val="28"/>
        </w:rPr>
        <w:t>USER STORY 1.0</w:t>
      </w:r>
    </w:p>
    <w:p w14:paraId="11CB4B0F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As a user I want to be able to register my profile data and find a proper workout.</w:t>
      </w:r>
    </w:p>
    <w:p w14:paraId="3F0B3C31" w14:textId="77777777" w:rsidR="008961AD" w:rsidRPr="00CE5B73" w:rsidRDefault="008961AD" w:rsidP="008961AD">
      <w:pPr>
        <w:rPr>
          <w:sz w:val="28"/>
          <w:szCs w:val="28"/>
        </w:rPr>
      </w:pPr>
    </w:p>
    <w:p w14:paraId="2D10F10E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ACCEPTANCE CRITERIA</w:t>
      </w:r>
    </w:p>
    <w:p w14:paraId="7DFC63F9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 user should:</w:t>
      </w:r>
    </w:p>
    <w:p w14:paraId="5694490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 xml:space="preserve">-see a contact information form where he can insert his first and last name, </w:t>
      </w:r>
      <w:proofErr w:type="gramStart"/>
      <w:r w:rsidRPr="00CE5B73">
        <w:rPr>
          <w:sz w:val="28"/>
          <w:szCs w:val="28"/>
        </w:rPr>
        <w:t>age,weight</w:t>
      </w:r>
      <w:proofErr w:type="gramEnd"/>
      <w:r w:rsidRPr="00CE5B73">
        <w:rPr>
          <w:sz w:val="28"/>
          <w:szCs w:val="28"/>
        </w:rPr>
        <w:t>,sex and etc.</w:t>
      </w:r>
    </w:p>
    <w:p w14:paraId="11C1ADD1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lastRenderedPageBreak/>
        <w:t>-be able to select from a limited set of workouts and trainings sessions.</w:t>
      </w:r>
    </w:p>
    <w:p w14:paraId="4E35E778" w14:textId="77777777" w:rsidR="008961AD" w:rsidRPr="00CE5B73" w:rsidRDefault="008961AD" w:rsidP="008961AD">
      <w:pPr>
        <w:rPr>
          <w:sz w:val="28"/>
          <w:szCs w:val="28"/>
        </w:rPr>
      </w:pPr>
    </w:p>
    <w:p w14:paraId="04FDB772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EDGE CASES</w:t>
      </w:r>
    </w:p>
    <w:p w14:paraId="14734385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-If there is an invalid data entry, the user should see an error message.</w:t>
      </w:r>
    </w:p>
    <w:p w14:paraId="24F1F426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-If a mandatory field isn't filled, the application should display a message and won't allow the user to continue until he completes the filling in.</w:t>
      </w:r>
    </w:p>
    <w:p w14:paraId="71301D6F" w14:textId="77777777" w:rsidR="008961AD" w:rsidRPr="00CE5B73" w:rsidRDefault="008961AD" w:rsidP="008961AD">
      <w:pPr>
        <w:rPr>
          <w:sz w:val="28"/>
          <w:szCs w:val="28"/>
        </w:rPr>
      </w:pPr>
    </w:p>
    <w:p w14:paraId="5DE61E0A" w14:textId="77777777" w:rsidR="008961AD" w:rsidRPr="00CE5B73" w:rsidRDefault="008961AD" w:rsidP="008961AD">
      <w:pPr>
        <w:pStyle w:val="Heading2"/>
        <w:jc w:val="center"/>
        <w:rPr>
          <w:b w:val="0"/>
          <w:sz w:val="28"/>
        </w:rPr>
      </w:pPr>
      <w:r w:rsidRPr="00CE5B73">
        <w:rPr>
          <w:sz w:val="28"/>
        </w:rPr>
        <w:t>USER STORY 1.1</w:t>
      </w:r>
    </w:p>
    <w:p w14:paraId="601B4311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 xml:space="preserve">As a user I want to be able to select either if i want to Login or to create a New Account </w:t>
      </w:r>
    </w:p>
    <w:p w14:paraId="33F7BB2F" w14:textId="77777777" w:rsidR="008961AD" w:rsidRPr="00CE5B73" w:rsidRDefault="008961AD" w:rsidP="008961AD">
      <w:pPr>
        <w:rPr>
          <w:sz w:val="28"/>
          <w:szCs w:val="28"/>
        </w:rPr>
      </w:pPr>
    </w:p>
    <w:p w14:paraId="10E8D06D" w14:textId="0A04893D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ACCEPTANCE CRITERIA</w:t>
      </w:r>
    </w:p>
    <w:p w14:paraId="4E9092A1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 user should be able to:</w:t>
      </w:r>
    </w:p>
    <w:p w14:paraId="1B560AB3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-see a contact information form where he can insert his/her data and then select submit in order to finish his/her free subscription.</w:t>
      </w:r>
    </w:p>
    <w:p w14:paraId="4EE5313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-login with his/her credentials (username, password) if he is already subscribed.</w:t>
      </w:r>
    </w:p>
    <w:p w14:paraId="499D1F88" w14:textId="77777777" w:rsidR="008961AD" w:rsidRPr="00CE5B73" w:rsidRDefault="008961AD" w:rsidP="008961AD">
      <w:pPr>
        <w:rPr>
          <w:sz w:val="28"/>
          <w:szCs w:val="28"/>
        </w:rPr>
      </w:pPr>
    </w:p>
    <w:p w14:paraId="2BCF927A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EDGE CASES</w:t>
      </w:r>
    </w:p>
    <w:p w14:paraId="553325A4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-If there is an invalid data entry, the user should see an error message.</w:t>
      </w:r>
    </w:p>
    <w:p w14:paraId="2637DDD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-If a mandatory field isn't filled, the application should display a message and do not allow the user to complete the filling in.</w:t>
      </w:r>
    </w:p>
    <w:p w14:paraId="48458194" w14:textId="77777777" w:rsidR="008961AD" w:rsidRPr="00CE5B73" w:rsidRDefault="008961AD" w:rsidP="008961AD">
      <w:pPr>
        <w:pStyle w:val="Heading2"/>
        <w:rPr>
          <w:sz w:val="28"/>
        </w:rPr>
      </w:pPr>
    </w:p>
    <w:p w14:paraId="2D88DEC3" w14:textId="77777777" w:rsidR="008961AD" w:rsidRPr="00CE5B73" w:rsidRDefault="008961AD" w:rsidP="008961AD">
      <w:pPr>
        <w:pStyle w:val="Heading2"/>
        <w:jc w:val="center"/>
        <w:rPr>
          <w:b w:val="0"/>
          <w:sz w:val="28"/>
        </w:rPr>
      </w:pPr>
      <w:r w:rsidRPr="00CE5B73">
        <w:rPr>
          <w:sz w:val="28"/>
        </w:rPr>
        <w:t>USER STORY 2.0</w:t>
      </w:r>
    </w:p>
    <w:p w14:paraId="76D6AA11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As a user i want to be able to select among exercise programs and fitness tips.</w:t>
      </w:r>
    </w:p>
    <w:p w14:paraId="2447361A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 xml:space="preserve">So that i </w:t>
      </w:r>
      <w:r w:rsidR="00336BFF" w:rsidRPr="00CE5B73">
        <w:rPr>
          <w:sz w:val="28"/>
          <w:szCs w:val="28"/>
        </w:rPr>
        <w:t>can find</w:t>
      </w:r>
      <w:r w:rsidRPr="00CE5B73">
        <w:rPr>
          <w:sz w:val="28"/>
          <w:szCs w:val="28"/>
        </w:rPr>
        <w:t xml:space="preserve"> the ones that suits me or i like the most.</w:t>
      </w:r>
    </w:p>
    <w:p w14:paraId="5AF35AE3" w14:textId="77777777" w:rsidR="008961AD" w:rsidRPr="00CE5B73" w:rsidRDefault="008961AD" w:rsidP="008961AD">
      <w:pPr>
        <w:rPr>
          <w:sz w:val="28"/>
          <w:szCs w:val="28"/>
        </w:rPr>
      </w:pPr>
    </w:p>
    <w:p w14:paraId="44F28F54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ACCEPTANCE CRITERIA</w:t>
      </w:r>
    </w:p>
    <w:p w14:paraId="287173B1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 user should be able to:</w:t>
      </w:r>
    </w:p>
    <w:p w14:paraId="23700F8A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 learn more details about a training class.</w:t>
      </w:r>
    </w:p>
    <w:p w14:paraId="1D10EA7D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 get limited tips and exercise propositions according to his/her current athleticism and status (lean/bulk).</w:t>
      </w:r>
    </w:p>
    <w:p w14:paraId="2D009095" w14:textId="77777777" w:rsidR="008961AD" w:rsidRPr="00CE5B73" w:rsidRDefault="008961AD" w:rsidP="008961AD">
      <w:pPr>
        <w:rPr>
          <w:sz w:val="28"/>
          <w:szCs w:val="28"/>
        </w:rPr>
      </w:pPr>
    </w:p>
    <w:p w14:paraId="09B76F6F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EDGE CASES</w:t>
      </w:r>
    </w:p>
    <w:p w14:paraId="5D3ABDDA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 xml:space="preserve">-if he </w:t>
      </w:r>
      <w:proofErr w:type="gramStart"/>
      <w:r w:rsidRPr="00CE5B73">
        <w:rPr>
          <w:sz w:val="28"/>
          <w:szCs w:val="28"/>
        </w:rPr>
        <w:t>select</w:t>
      </w:r>
      <w:proofErr w:type="gramEnd"/>
      <w:r w:rsidRPr="00CE5B73">
        <w:rPr>
          <w:sz w:val="28"/>
          <w:szCs w:val="28"/>
        </w:rPr>
        <w:t xml:space="preserve"> a program with different goal, the user should see a message: “You have selected a bulking training session but your current status is lean"</w:t>
      </w:r>
    </w:p>
    <w:p w14:paraId="31924DCE" w14:textId="77777777" w:rsidR="008961AD" w:rsidRPr="00CE5B73" w:rsidRDefault="008961AD" w:rsidP="008961AD">
      <w:pPr>
        <w:rPr>
          <w:sz w:val="28"/>
          <w:szCs w:val="28"/>
        </w:rPr>
      </w:pPr>
    </w:p>
    <w:p w14:paraId="54BFAA1B" w14:textId="77777777" w:rsidR="008961AD" w:rsidRPr="00CE5B73" w:rsidRDefault="008961AD" w:rsidP="008961AD">
      <w:pPr>
        <w:pStyle w:val="Heading2"/>
        <w:jc w:val="center"/>
        <w:rPr>
          <w:b w:val="0"/>
          <w:sz w:val="28"/>
        </w:rPr>
      </w:pPr>
      <w:r w:rsidRPr="00CE5B73">
        <w:rPr>
          <w:sz w:val="28"/>
        </w:rPr>
        <w:t>USER STORY 2.1</w:t>
      </w:r>
    </w:p>
    <w:p w14:paraId="57EDB895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As a user i want to learn more before i select among exercise programs and fitness tips.</w:t>
      </w:r>
    </w:p>
    <w:p w14:paraId="55CEFFBF" w14:textId="77777777" w:rsidR="008961AD" w:rsidRPr="00CE5B73" w:rsidRDefault="008961AD" w:rsidP="008961AD">
      <w:pPr>
        <w:rPr>
          <w:sz w:val="28"/>
          <w:szCs w:val="28"/>
        </w:rPr>
      </w:pPr>
    </w:p>
    <w:p w14:paraId="01363781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ACCEPTANCE CRITERIA</w:t>
      </w:r>
    </w:p>
    <w:p w14:paraId="17FBFFAC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 user should be able to:</w:t>
      </w:r>
    </w:p>
    <w:p w14:paraId="398C189E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lastRenderedPageBreak/>
        <w:t>-learn more details about a training class.</w:t>
      </w:r>
    </w:p>
    <w:p w14:paraId="4E992E0A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-get more tips and workout proposals from gymnasts with specialization in bulking or leaning.</w:t>
      </w:r>
    </w:p>
    <w:p w14:paraId="65882679" w14:textId="77777777" w:rsidR="008961AD" w:rsidRPr="00CE5B73" w:rsidRDefault="008961AD" w:rsidP="008961AD">
      <w:pPr>
        <w:rPr>
          <w:sz w:val="28"/>
          <w:szCs w:val="28"/>
        </w:rPr>
      </w:pPr>
    </w:p>
    <w:p w14:paraId="3338DEED" w14:textId="77777777" w:rsidR="008961AD" w:rsidRPr="00CE5B73" w:rsidRDefault="008961AD" w:rsidP="008961AD">
      <w:pPr>
        <w:pStyle w:val="Heading2"/>
        <w:jc w:val="center"/>
        <w:rPr>
          <w:b w:val="0"/>
          <w:sz w:val="28"/>
        </w:rPr>
      </w:pPr>
      <w:r w:rsidRPr="00CE5B73">
        <w:rPr>
          <w:sz w:val="28"/>
        </w:rPr>
        <w:t>USER STORY 2.2</w:t>
      </w:r>
    </w:p>
    <w:p w14:paraId="27CD0450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As a user i want to be able to start a full subscription.</w:t>
      </w:r>
    </w:p>
    <w:p w14:paraId="7F2B3F36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So that i can get full access and explore all my benefits and provisions of this gym application.</w:t>
      </w:r>
    </w:p>
    <w:p w14:paraId="3924E5C4" w14:textId="77777777" w:rsidR="008961AD" w:rsidRPr="00CE5B73" w:rsidRDefault="008961AD" w:rsidP="008961AD">
      <w:pPr>
        <w:rPr>
          <w:sz w:val="28"/>
          <w:szCs w:val="28"/>
        </w:rPr>
      </w:pPr>
    </w:p>
    <w:p w14:paraId="578F6073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ACCEPTANCE CRITERIA</w:t>
      </w:r>
    </w:p>
    <w:p w14:paraId="32740A39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 user should be able to:</w:t>
      </w:r>
    </w:p>
    <w:p w14:paraId="28B8FC8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 check his/her subscription fee, duration and expiration date.</w:t>
      </w:r>
    </w:p>
    <w:p w14:paraId="5BBBCBDC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-find out more about his/her trainer expertise.</w:t>
      </w:r>
    </w:p>
    <w:p w14:paraId="4E889F7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-update his/her goal and training status (Lean/Bulk)</w:t>
      </w:r>
    </w:p>
    <w:p w14:paraId="6A59C129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-get unlimited training and fitness tips.</w:t>
      </w:r>
    </w:p>
    <w:p w14:paraId="0B16CF28" w14:textId="77777777" w:rsidR="008961AD" w:rsidRPr="00CE5B73" w:rsidRDefault="008961AD" w:rsidP="008961AD">
      <w:pPr>
        <w:rPr>
          <w:sz w:val="28"/>
          <w:szCs w:val="28"/>
        </w:rPr>
      </w:pPr>
    </w:p>
    <w:p w14:paraId="0515D739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EDGE CASES</w:t>
      </w:r>
    </w:p>
    <w:p w14:paraId="31EE673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-if the subscription is or about to expire, get a notification message of renewing.</w:t>
      </w:r>
    </w:p>
    <w:p w14:paraId="21F9B990" w14:textId="77777777" w:rsidR="008961AD" w:rsidRPr="00CE5B73" w:rsidRDefault="008961AD" w:rsidP="008961AD">
      <w:pPr>
        <w:rPr>
          <w:sz w:val="28"/>
          <w:szCs w:val="28"/>
        </w:rPr>
      </w:pPr>
    </w:p>
    <w:p w14:paraId="04509F56" w14:textId="77777777" w:rsidR="008961AD" w:rsidRPr="00CE5B73" w:rsidRDefault="008961AD" w:rsidP="008961AD">
      <w:pPr>
        <w:pStyle w:val="Heading2"/>
        <w:jc w:val="center"/>
        <w:rPr>
          <w:b w:val="0"/>
          <w:sz w:val="28"/>
        </w:rPr>
      </w:pPr>
      <w:r w:rsidRPr="00CE5B73">
        <w:rPr>
          <w:sz w:val="28"/>
        </w:rPr>
        <w:lastRenderedPageBreak/>
        <w:t>USER STORY 2.3</w:t>
      </w:r>
    </w:p>
    <w:p w14:paraId="23FD4770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As a user i want to be able to start a full subscription.</w:t>
      </w:r>
    </w:p>
    <w:p w14:paraId="46AA591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So that i can get full access and explore all my benefits and provisions of this gym application.</w:t>
      </w:r>
    </w:p>
    <w:p w14:paraId="1027E906" w14:textId="77777777" w:rsidR="008961AD" w:rsidRPr="00CE5B73" w:rsidRDefault="008961AD" w:rsidP="008961AD">
      <w:pPr>
        <w:rPr>
          <w:sz w:val="28"/>
          <w:szCs w:val="28"/>
        </w:rPr>
      </w:pPr>
    </w:p>
    <w:p w14:paraId="66234AB8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ACCEPTANCE CRITERIA</w:t>
      </w:r>
    </w:p>
    <w:p w14:paraId="72F64FE1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 user should be able to:</w:t>
      </w:r>
    </w:p>
    <w:p w14:paraId="6E635F2D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 check his/her subscription fee, duration and expiration date.</w:t>
      </w:r>
    </w:p>
    <w:p w14:paraId="754725AC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-find out more about his/her trainer expertise.</w:t>
      </w:r>
    </w:p>
    <w:p w14:paraId="457D4014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-update his/her goal and training status (Lean/Bulk)</w:t>
      </w:r>
    </w:p>
    <w:p w14:paraId="71101E3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-get unlimited training and fitness tips.</w:t>
      </w:r>
    </w:p>
    <w:p w14:paraId="126369B0" w14:textId="77777777" w:rsidR="008961AD" w:rsidRPr="00CE5B73" w:rsidRDefault="008961AD" w:rsidP="008961AD">
      <w:pPr>
        <w:rPr>
          <w:sz w:val="28"/>
          <w:szCs w:val="28"/>
        </w:rPr>
      </w:pPr>
    </w:p>
    <w:p w14:paraId="0ADA52CB" w14:textId="77777777" w:rsidR="008961AD" w:rsidRPr="00CE5B73" w:rsidRDefault="008961AD" w:rsidP="008961AD">
      <w:pPr>
        <w:rPr>
          <w:sz w:val="28"/>
          <w:szCs w:val="28"/>
        </w:rPr>
      </w:pPr>
    </w:p>
    <w:p w14:paraId="74A6DEA7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EDGE CASES</w:t>
      </w:r>
    </w:p>
    <w:p w14:paraId="40B8B39D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-if the subscription is or about to expire, get a notification message of renewing.</w:t>
      </w:r>
    </w:p>
    <w:p w14:paraId="08CF6D1F" w14:textId="77777777" w:rsidR="008961AD" w:rsidRPr="00CE5B73" w:rsidRDefault="008961AD" w:rsidP="008961AD">
      <w:pPr>
        <w:jc w:val="center"/>
        <w:rPr>
          <w:sz w:val="28"/>
          <w:szCs w:val="28"/>
        </w:rPr>
      </w:pPr>
    </w:p>
    <w:p w14:paraId="189A04FF" w14:textId="77777777" w:rsidR="008961AD" w:rsidRPr="00CE5B73" w:rsidRDefault="008961AD" w:rsidP="008961AD">
      <w:pPr>
        <w:pStyle w:val="Heading2"/>
        <w:jc w:val="center"/>
        <w:rPr>
          <w:b w:val="0"/>
          <w:sz w:val="28"/>
        </w:rPr>
      </w:pPr>
      <w:r w:rsidRPr="00CE5B73">
        <w:rPr>
          <w:sz w:val="28"/>
        </w:rPr>
        <w:t>USER STORY 3.0</w:t>
      </w:r>
    </w:p>
    <w:p w14:paraId="67BE7018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As a user i would like to get informed about the availability of training sessions in the fitness center.</w:t>
      </w:r>
    </w:p>
    <w:p w14:paraId="0FDF312C" w14:textId="77777777" w:rsidR="008961AD" w:rsidRPr="00CE5B73" w:rsidRDefault="008961AD" w:rsidP="008961AD">
      <w:pPr>
        <w:rPr>
          <w:sz w:val="28"/>
          <w:szCs w:val="28"/>
        </w:rPr>
      </w:pPr>
    </w:p>
    <w:p w14:paraId="006E2068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ACCEPTANCE CRITERIA</w:t>
      </w:r>
    </w:p>
    <w:p w14:paraId="1BDDEAD5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lastRenderedPageBreak/>
        <w:t>A user should be able to:</w:t>
      </w:r>
    </w:p>
    <w:p w14:paraId="2B86B7EF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-learn the timetable of all the training sessions available.</w:t>
      </w:r>
    </w:p>
    <w:p w14:paraId="6A4B26E6" w14:textId="77777777" w:rsidR="008961AD" w:rsidRPr="00CE5B73" w:rsidRDefault="008961AD" w:rsidP="008961AD">
      <w:pPr>
        <w:rPr>
          <w:sz w:val="28"/>
          <w:szCs w:val="28"/>
        </w:rPr>
      </w:pPr>
    </w:p>
    <w:p w14:paraId="60202A4B" w14:textId="77777777" w:rsidR="008961AD" w:rsidRPr="00CE5B73" w:rsidRDefault="008961AD" w:rsidP="008961AD">
      <w:pPr>
        <w:pStyle w:val="Heading2"/>
        <w:jc w:val="center"/>
        <w:rPr>
          <w:b w:val="0"/>
          <w:sz w:val="28"/>
        </w:rPr>
      </w:pPr>
      <w:r w:rsidRPr="00CE5B73">
        <w:rPr>
          <w:sz w:val="28"/>
        </w:rPr>
        <w:t>USER STORY 3.1</w:t>
      </w:r>
    </w:p>
    <w:p w14:paraId="4D037495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As a user I want to be able to update my profile, so that my suggested workout can evolve.</w:t>
      </w:r>
    </w:p>
    <w:p w14:paraId="189C6334" w14:textId="77777777" w:rsidR="008961AD" w:rsidRPr="00CE5B73" w:rsidRDefault="008961AD" w:rsidP="008961AD">
      <w:pPr>
        <w:rPr>
          <w:sz w:val="28"/>
          <w:szCs w:val="28"/>
        </w:rPr>
      </w:pPr>
    </w:p>
    <w:p w14:paraId="42968B05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ACCEPTANCE CRITERIA</w:t>
      </w:r>
    </w:p>
    <w:p w14:paraId="2460237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 user should be:</w:t>
      </w:r>
    </w:p>
    <w:p w14:paraId="173CA415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-able to update his/her profile and physical status (weight, injury).</w:t>
      </w:r>
    </w:p>
    <w:p w14:paraId="0C6F810A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-able to select either he/she wants to get bulked or leaned.</w:t>
      </w:r>
    </w:p>
    <w:p w14:paraId="2CB61415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-be able to get more tips and training session proposal according to his/her selection.</w:t>
      </w:r>
    </w:p>
    <w:p w14:paraId="602D2CFD" w14:textId="77777777" w:rsidR="008961AD" w:rsidRPr="00CE5B73" w:rsidRDefault="008961AD" w:rsidP="008961AD">
      <w:pPr>
        <w:rPr>
          <w:sz w:val="28"/>
          <w:szCs w:val="28"/>
        </w:rPr>
      </w:pPr>
    </w:p>
    <w:p w14:paraId="4023CB10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EDGE CASES</w:t>
      </w:r>
    </w:p>
    <w:p w14:paraId="383206E5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-If he/doesn't select bulk or lean the user should be able to see all the suggested exercises and tips.</w:t>
      </w:r>
    </w:p>
    <w:p w14:paraId="723F501C" w14:textId="77777777" w:rsidR="008961AD" w:rsidRPr="00CE5B73" w:rsidRDefault="008961AD" w:rsidP="008961AD">
      <w:pPr>
        <w:rPr>
          <w:sz w:val="28"/>
          <w:szCs w:val="28"/>
        </w:rPr>
      </w:pPr>
    </w:p>
    <w:p w14:paraId="01F148F9" w14:textId="77777777" w:rsidR="008961AD" w:rsidRPr="00CE5B73" w:rsidRDefault="008961AD" w:rsidP="008961AD">
      <w:pPr>
        <w:pStyle w:val="Heading2"/>
        <w:jc w:val="center"/>
        <w:rPr>
          <w:b w:val="0"/>
          <w:sz w:val="28"/>
        </w:rPr>
      </w:pPr>
      <w:r w:rsidRPr="00CE5B73">
        <w:rPr>
          <w:sz w:val="28"/>
        </w:rPr>
        <w:t>USER STORY 3.2</w:t>
      </w:r>
    </w:p>
    <w:p w14:paraId="2089233E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As a user I want to be able to book a training session or a workout and read my coaches tips on their profiles.</w:t>
      </w:r>
    </w:p>
    <w:p w14:paraId="4819D080" w14:textId="77777777" w:rsidR="008961AD" w:rsidRPr="00CE5B73" w:rsidRDefault="008961AD" w:rsidP="008961AD">
      <w:pPr>
        <w:rPr>
          <w:sz w:val="28"/>
          <w:szCs w:val="28"/>
        </w:rPr>
      </w:pPr>
    </w:p>
    <w:p w14:paraId="21609A37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lastRenderedPageBreak/>
        <w:t>ACCEPTANCE CRITERIA</w:t>
      </w:r>
    </w:p>
    <w:p w14:paraId="1208F00C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A user should be able:</w:t>
      </w:r>
    </w:p>
    <w:p w14:paraId="7BEDBB7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-book a spot for a training class.</w:t>
      </w:r>
    </w:p>
    <w:p w14:paraId="6A3D025E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-Read his/her coaches training tips.</w:t>
      </w:r>
    </w:p>
    <w:p w14:paraId="4190B706" w14:textId="77777777" w:rsidR="008961AD" w:rsidRPr="00CE5B73" w:rsidRDefault="008961AD" w:rsidP="008961AD">
      <w:pPr>
        <w:rPr>
          <w:sz w:val="28"/>
          <w:szCs w:val="28"/>
        </w:rPr>
      </w:pPr>
    </w:p>
    <w:p w14:paraId="67CA4A14" w14:textId="77777777" w:rsidR="008961AD" w:rsidRPr="00CE5B73" w:rsidRDefault="008961AD" w:rsidP="008961AD">
      <w:pPr>
        <w:rPr>
          <w:b/>
          <w:sz w:val="28"/>
          <w:szCs w:val="28"/>
        </w:rPr>
      </w:pPr>
      <w:r w:rsidRPr="00CE5B73">
        <w:rPr>
          <w:b/>
          <w:sz w:val="28"/>
          <w:szCs w:val="28"/>
        </w:rPr>
        <w:t>EDGE CASE</w:t>
      </w:r>
    </w:p>
    <w:p w14:paraId="5688C67E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>-if there is not an available spot, the user should see a message of fullness or unavailability.</w:t>
      </w:r>
    </w:p>
    <w:p w14:paraId="5833B8D2" w14:textId="77777777" w:rsidR="008961AD" w:rsidRPr="00CE5B73" w:rsidRDefault="008961AD" w:rsidP="008961AD">
      <w:pPr>
        <w:rPr>
          <w:sz w:val="28"/>
          <w:szCs w:val="28"/>
        </w:rPr>
      </w:pPr>
      <w:r w:rsidRPr="00CE5B73">
        <w:rPr>
          <w:sz w:val="28"/>
          <w:szCs w:val="28"/>
        </w:rPr>
        <w:t xml:space="preserve">-if he </w:t>
      </w:r>
      <w:proofErr w:type="gramStart"/>
      <w:r w:rsidRPr="00CE5B73">
        <w:rPr>
          <w:sz w:val="28"/>
          <w:szCs w:val="28"/>
        </w:rPr>
        <w:t>select</w:t>
      </w:r>
      <w:proofErr w:type="gramEnd"/>
      <w:r w:rsidRPr="00CE5B73">
        <w:rPr>
          <w:sz w:val="28"/>
          <w:szCs w:val="28"/>
        </w:rPr>
        <w:t xml:space="preserve"> a program with different goal, the user should see a message: “You have selected a bulking training session but your current status is lean".</w:t>
      </w:r>
    </w:p>
    <w:p w14:paraId="131F5475" w14:textId="7238C3F1" w:rsidR="00D662B1" w:rsidRPr="00CE5B73" w:rsidRDefault="008961AD" w:rsidP="002F7C03">
      <w:pPr>
        <w:rPr>
          <w:sz w:val="28"/>
          <w:szCs w:val="28"/>
        </w:rPr>
      </w:pPr>
      <w:r w:rsidRPr="00CE5B73">
        <w:rPr>
          <w:sz w:val="28"/>
          <w:szCs w:val="28"/>
        </w:rPr>
        <w:t xml:space="preserve">-if a coach hasn't </w:t>
      </w:r>
      <w:proofErr w:type="gramStart"/>
      <w:r w:rsidRPr="00CE5B73">
        <w:rPr>
          <w:sz w:val="28"/>
          <w:szCs w:val="28"/>
        </w:rPr>
        <w:t>upload</w:t>
      </w:r>
      <w:proofErr w:type="gramEnd"/>
      <w:r w:rsidRPr="00CE5B73">
        <w:rPr>
          <w:sz w:val="28"/>
          <w:szCs w:val="28"/>
        </w:rPr>
        <w:t xml:space="preserve"> any tips, the user should see a message: "You can contact me in person during my working hours.”</w:t>
      </w:r>
    </w:p>
    <w:sectPr w:rsidR="00D662B1" w:rsidRPr="00CE5B73" w:rsidSect="00500597">
      <w:headerReference w:type="default" r:id="rId15"/>
      <w:pgSz w:w="12240" w:h="15840" w:code="1"/>
      <w:pgMar w:top="3600" w:right="1080" w:bottom="720" w:left="1080" w:header="3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93E688" w14:textId="77777777" w:rsidR="00994C33" w:rsidRDefault="00994C33" w:rsidP="001E7D29">
      <w:pPr>
        <w:spacing w:after="0" w:line="240" w:lineRule="auto"/>
      </w:pPr>
      <w:r>
        <w:separator/>
      </w:r>
    </w:p>
  </w:endnote>
  <w:endnote w:type="continuationSeparator" w:id="0">
    <w:p w14:paraId="1B6B37FC" w14:textId="77777777" w:rsidR="00994C33" w:rsidRDefault="00994C33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A1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A8E408" w14:textId="77777777" w:rsidR="00994C33" w:rsidRDefault="00994C33" w:rsidP="001E7D29">
      <w:pPr>
        <w:spacing w:after="0" w:line="240" w:lineRule="auto"/>
      </w:pPr>
      <w:r>
        <w:separator/>
      </w:r>
    </w:p>
  </w:footnote>
  <w:footnote w:type="continuationSeparator" w:id="0">
    <w:p w14:paraId="220BB957" w14:textId="77777777" w:rsidR="00994C33" w:rsidRDefault="00994C33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F9FC8" w14:textId="77777777" w:rsidR="00066754" w:rsidRDefault="00D662B1" w:rsidP="00015440">
    <w:pPr>
      <w:pStyle w:val="Header"/>
      <w:rPr>
        <w:noProof/>
      </w:rPr>
    </w:pPr>
    <w:r w:rsidRPr="00500597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7E81AED" wp14:editId="6E5D9963">
          <wp:simplePos x="0" y="0"/>
          <wp:positionH relativeFrom="margin">
            <wp:posOffset>-94615</wp:posOffset>
          </wp:positionH>
          <wp:positionV relativeFrom="paragraph">
            <wp:posOffset>13335</wp:posOffset>
          </wp:positionV>
          <wp:extent cx="1822406" cy="1085850"/>
          <wp:effectExtent l="0" t="0" r="6985" b="0"/>
          <wp:wrapNone/>
          <wp:docPr id="7" name="Picture 7" descr="https://upload.wikimedia.org/wikipedia/en/thumb/0/01/University_of_Macedonia_logo.svg/1200px-University_of_Macedonia_logo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upload.wikimedia.org/wikipedia/en/thumb/0/01/University_of_Macedonia_logo.svg/1200px-University_of_Macedonia_logo.svg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2406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7D25A03" wp14:editId="7BD3E00E">
              <wp:simplePos x="0" y="0"/>
              <wp:positionH relativeFrom="page">
                <wp:align>right</wp:align>
              </wp:positionH>
              <wp:positionV relativeFrom="page">
                <wp:align>center</wp:align>
              </wp:positionV>
              <wp:extent cx="8132725" cy="12165650"/>
              <wp:effectExtent l="0" t="0" r="4445" b="2540"/>
              <wp:wrapNone/>
              <wp:docPr id="3" name="Group 3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/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/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/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/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/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/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/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/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0673E139" id="Group 3" o:spid="_x0000_s1026" alt="decorative element" style="position:absolute;margin-left:589.15pt;margin-top:0;width:640.35pt;height:957.95pt;z-index:-251656192;mso-width-percent:1046;mso-height-percent:1210;mso-position-horizontal:right;mso-position-horizontal-relative:page;mso-position-vertical:center;mso-position-vertical-relative:page;mso-width-percent:1046;mso-height-percent:1210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AaRuVYZvOusFk5lhB4FqhPNDmWWTmWEHgWKBJNjmW+PZViciyzciwhsJqgHMts&#10;ciw8PStfo8mx8OK5FmAiUTmW2TzHMivHEgKvExWJJscy69MpIfAsUCSaHMus51hCYFmgHMtsciyz&#10;ciwh8CxQJJocC+/PChJNjoXHebUAc3ZWjoVn5c0+UCSaHMusHEsIvFFQJJocy6xPqoTAskA5ltnk&#10;WGblWELgWaBINDmWWTmWEHgWKBJNjmVWjiUEngWKRJNjmZVjCYFngSLR5Fh4/Vo+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">
              <v:shape id="Freeform: Shape 10" o:spid="_x0000_s1027" style="position:absolute;width:40644;height:36240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1ocUA&#10;AADaAAAADwAAAGRycy9kb3ducmV2LnhtbESPW2vCQBSE34X+h+UU+qabpigluhEpLVRB8Abq22n2&#10;5NJmz4bsGtN/3xWEPg4z8w0zm/emFh21rrKs4HkUgSDOrK64UHDYfwxfQTiPrLG2TAp+ycE8fRjM&#10;MNH2ylvqdr4QAcIuQQWl900ipctKMuhGtiEOXm5bgz7ItpC6xWuAm1rGUTSRBisOCyU29FZS9rO7&#10;GAWn4vidL9/j82ITv+ivrBuvV7hU6umxX0xBeOr9f/je/tQKYrhdCT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WhxQAAANoAAAAPAAAAAAAAAAAAAAAAAJgCAABkcnMv&#10;ZG93bnJldi54bWxQSwUGAAAAAAQABAD1AAAAigM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9aN8QA&#10;AADaAAAADwAAAGRycy9kb3ducmV2LnhtbESPQWvCQBSE70L/w/IK3nSjiNTUjajQUnooVL309sg+&#10;syHZt2F3E2N/fbdQ6HGYmW+Y7W60rRjIh9qxgsU8A0FcOl1zpeByfpk9gQgRWWPrmBTcKcCueJhs&#10;Mdfuxp80nGIlEoRDjgpMjF0uZSgNWQxz1xEn7+q8xZikr6T2eEtw28pllq2lxZrTgsGOjobK5tRb&#10;Bb67v17239ps5Hs5rL6afnn46JWaPo77ZxCRxvgf/mu/aQVr+L2Sb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Wjf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atMEA&#10;AADbAAAADwAAAGRycy9kb3ducmV2LnhtbERPTWsCMRC9F/ofwhS8FM0qbZHVKFJQpJSCVvA6JONm&#10;cTMJSaprf31TKPQ2j/c582XvOnGhmFrPCsajCgSx9qblRsHhcz2cgkgZ2WDnmRTcKMFycX83x9r4&#10;K+/oss+NKCGcalRgcw61lElbcphGPhAX7uSjw1xgbKSJeC3hrpOTqnqRDlsuDRYDvVrS5/2XU/A9&#10;fdThbW23H8/HwCv35HR83yg1eOhXMxCZ+vwv/nNvTZk/ht9fy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Wr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RnsYA&#10;AADaAAAADwAAAGRycy9kb3ducmV2LnhtbESP3WrCQBSE7wXfYTlC73SjlDZEVxGhUtqKf2m9PWaP&#10;SWj2bMxuNX17t1DwcpiZb5jJrDWVuFDjSssKhoMIBHFmdcm5gnT/0o9BOI+ssbJMCn7JwWza7Uww&#10;0fbKW7rsfC4ChF2CCgrv60RKlxVk0A1sTRy8k20M+iCbXOoGrwFuKjmKoidpsOSwUGBNi4Ky792P&#10;UfDxXq/S58PbKj6cj+3wa71Zpp8bpR567XwMwlPr7+H/9qtW8Ah/V8IN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/RnsYAAADa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f/78A&#10;AADaAAAADwAAAGRycy9kb3ducmV2LnhtbESPzYrCMBSF9wO+Q7iCuzFVUIZqFBUE0dV0RFxemmtT&#10;bG5KE2v16SeC4PJwfj7OfNnZSrTU+NKxgtEwAUGcO11yoeD4t/3+AeEDssbKMSl4kIflovc1x1S7&#10;O/9Sm4VCxBH2KSowIdSplD43ZNEPXU0cvYtrLIYom0LqBu9x3FZynCRTabHkSDBY08ZQfs1uNkKS&#10;yXNvsnV70+XBGmZH19NZqUG/W81ABOrCJ/xu77SCCbyuxBs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T1//vwAAANoAAAAPAAAAAAAAAAAAAAAAAJgCAABkcnMvZG93bnJl&#10;di54bWxQSwUGAAAAAAQABAD1AAAAhA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JOMQA&#10;AADbAAAADwAAAGRycy9kb3ducmV2LnhtbESPT4vCMBTE7wt+h/AEb5q6oizVKCIrKKiwuoc9PpvX&#10;P9i8lCbW6qc3grDHYWZ+w8wWrSlFQ7UrLCsYDiIQxInVBWcKfk/r/hcI55E1lpZJwZ0cLOadjxnG&#10;2t74h5qjz0SAsItRQe59FUvpkpwMuoGtiIOX2tqgD7LOpK7xFuCmlJ9RNJEGCw4LOVa0yim5HK9G&#10;wSO77w77sb6U8vv8l563KZ1WjVK9brucgvDU+v/wu73RCk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SSTj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lK8MA&#10;AADbAAAADwAAAGRycy9kb3ducmV2LnhtbESPS2vCQBSF94L/YbhCdzrRgkiaiahBcFd8LFxeMjeP&#10;mrkTM6Om+fWdQqHLw3l8nGTdm0Y8qXO1ZQXzWQSCOLe65lLB5byfrkA4j6yxsUwKvsnBOh2PEoy1&#10;ffGRnidfijDCLkYFlfdtLKXLKzLoZrYlDl5hO4M+yK6UusNXGDeNXETRUhqsORAqbGlXUX47PUzg&#10;Hu/Xz0exzPKvwvIhGjK9nQ9KvU36zQcIT73/D/+1D1rB+wJ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lK8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14:paraId="2C37286C" w14:textId="77777777" w:rsidTr="00015440">
      <w:trPr>
        <w:jc w:val="right"/>
      </w:trPr>
      <w:tc>
        <w:tcPr>
          <w:tcW w:w="432" w:type="dxa"/>
          <w:vAlign w:val="bottom"/>
        </w:tcPr>
        <w:p w14:paraId="61F19C76" w14:textId="77777777" w:rsidR="00066754" w:rsidRDefault="00066754" w:rsidP="00015440">
          <w:pPr>
            <w:pStyle w:val="Header"/>
            <w:jc w:val="center"/>
          </w:pPr>
        </w:p>
      </w:tc>
      <w:tc>
        <w:tcPr>
          <w:tcW w:w="3680" w:type="dxa"/>
          <w:vAlign w:val="bottom"/>
        </w:tcPr>
        <w:p w14:paraId="0D0C4EC9" w14:textId="77777777" w:rsidR="00066754" w:rsidRDefault="00066754" w:rsidP="00015440">
          <w:pPr>
            <w:pStyle w:val="Header"/>
          </w:pPr>
        </w:p>
      </w:tc>
    </w:tr>
    <w:tr w:rsidR="00066754" w14:paraId="1C44EDE1" w14:textId="77777777" w:rsidTr="00015440">
      <w:trPr>
        <w:jc w:val="right"/>
      </w:trPr>
      <w:tc>
        <w:tcPr>
          <w:tcW w:w="432" w:type="dxa"/>
          <w:vAlign w:val="bottom"/>
        </w:tcPr>
        <w:p w14:paraId="5B1681F0" w14:textId="77777777" w:rsidR="00066754" w:rsidRDefault="00066754" w:rsidP="00015440">
          <w:pPr>
            <w:pStyle w:val="Header"/>
            <w:jc w:val="center"/>
          </w:pPr>
        </w:p>
      </w:tc>
      <w:tc>
        <w:tcPr>
          <w:tcW w:w="3680" w:type="dxa"/>
          <w:vAlign w:val="bottom"/>
        </w:tcPr>
        <w:p w14:paraId="0983B1B4" w14:textId="77777777" w:rsidR="00066754" w:rsidRDefault="00066754" w:rsidP="00015440">
          <w:pPr>
            <w:pStyle w:val="Header"/>
          </w:pPr>
        </w:p>
      </w:tc>
    </w:tr>
    <w:tr w:rsidR="00066754" w14:paraId="11036C7F" w14:textId="77777777" w:rsidTr="00015440">
      <w:trPr>
        <w:jc w:val="right"/>
      </w:trPr>
      <w:tc>
        <w:tcPr>
          <w:tcW w:w="432" w:type="dxa"/>
          <w:vAlign w:val="bottom"/>
        </w:tcPr>
        <w:p w14:paraId="1B66A004" w14:textId="77777777" w:rsidR="00066754" w:rsidRDefault="00066754" w:rsidP="00015440">
          <w:pPr>
            <w:pStyle w:val="Header"/>
            <w:jc w:val="center"/>
          </w:pPr>
        </w:p>
      </w:tc>
      <w:tc>
        <w:tcPr>
          <w:tcW w:w="3680" w:type="dxa"/>
          <w:vAlign w:val="bottom"/>
        </w:tcPr>
        <w:p w14:paraId="4B1573AC" w14:textId="77777777" w:rsidR="00066754" w:rsidRPr="00015440" w:rsidRDefault="00066754" w:rsidP="00015440">
          <w:pPr>
            <w:pStyle w:val="Header"/>
          </w:pPr>
        </w:p>
      </w:tc>
    </w:tr>
  </w:tbl>
  <w:p w14:paraId="4B6603E6" w14:textId="77777777" w:rsidR="002E4F42" w:rsidRDefault="00D662B1" w:rsidP="00015440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Tuesday, 19 February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4BB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542653"/>
    <w:multiLevelType w:val="multilevel"/>
    <w:tmpl w:val="0CB6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0856772"/>
    <w:multiLevelType w:val="multilevel"/>
    <w:tmpl w:val="5164FC56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eastAsia="Times New Roman" w:hAnsiTheme="minorHAnsi" w:cs="Times New Roman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1"/>
  </w:num>
  <w:num w:numId="10">
    <w:abstractNumId w:val="10"/>
  </w:num>
  <w:num w:numId="11">
    <w:abstractNumId w:val="12"/>
  </w:num>
  <w:num w:numId="12">
    <w:abstractNumId w:val="13"/>
  </w:num>
  <w:num w:numId="13">
    <w:abstractNumId w:val="8"/>
  </w:num>
  <w:num w:numId="14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597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93CE2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E286F"/>
    <w:rsid w:val="001E7D29"/>
    <w:rsid w:val="002404F5"/>
    <w:rsid w:val="00270D66"/>
    <w:rsid w:val="00275260"/>
    <w:rsid w:val="00276FA1"/>
    <w:rsid w:val="00285B87"/>
    <w:rsid w:val="00291B4A"/>
    <w:rsid w:val="002C3D7E"/>
    <w:rsid w:val="002E4F42"/>
    <w:rsid w:val="002F7C03"/>
    <w:rsid w:val="0032131A"/>
    <w:rsid w:val="00325CAA"/>
    <w:rsid w:val="003310BF"/>
    <w:rsid w:val="00333DF8"/>
    <w:rsid w:val="00336BFF"/>
    <w:rsid w:val="003448DB"/>
    <w:rsid w:val="00352B99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1AA5"/>
    <w:rsid w:val="004B5C09"/>
    <w:rsid w:val="004E227E"/>
    <w:rsid w:val="00500597"/>
    <w:rsid w:val="00500DD1"/>
    <w:rsid w:val="00505AD0"/>
    <w:rsid w:val="00521AE3"/>
    <w:rsid w:val="00535B54"/>
    <w:rsid w:val="00554276"/>
    <w:rsid w:val="00564D17"/>
    <w:rsid w:val="00570173"/>
    <w:rsid w:val="005D3902"/>
    <w:rsid w:val="005E0ED9"/>
    <w:rsid w:val="00616B41"/>
    <w:rsid w:val="00620AE8"/>
    <w:rsid w:val="0064628C"/>
    <w:rsid w:val="0065214E"/>
    <w:rsid w:val="00655EE2"/>
    <w:rsid w:val="0066434D"/>
    <w:rsid w:val="006771EF"/>
    <w:rsid w:val="00680296"/>
    <w:rsid w:val="006853BC"/>
    <w:rsid w:val="00686E45"/>
    <w:rsid w:val="00687389"/>
    <w:rsid w:val="006928C1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4434"/>
    <w:rsid w:val="007D5836"/>
    <w:rsid w:val="007F34A4"/>
    <w:rsid w:val="00815563"/>
    <w:rsid w:val="008240DA"/>
    <w:rsid w:val="008429E5"/>
    <w:rsid w:val="00863E6E"/>
    <w:rsid w:val="00867EA4"/>
    <w:rsid w:val="00880C14"/>
    <w:rsid w:val="008961AD"/>
    <w:rsid w:val="00897D88"/>
    <w:rsid w:val="008A0319"/>
    <w:rsid w:val="008C7664"/>
    <w:rsid w:val="008D43E9"/>
    <w:rsid w:val="008E3C0E"/>
    <w:rsid w:val="008E421A"/>
    <w:rsid w:val="008E476B"/>
    <w:rsid w:val="008F0F63"/>
    <w:rsid w:val="00927C63"/>
    <w:rsid w:val="00932F50"/>
    <w:rsid w:val="0094637B"/>
    <w:rsid w:val="00955A78"/>
    <w:rsid w:val="009921B8"/>
    <w:rsid w:val="00994C33"/>
    <w:rsid w:val="009A6621"/>
    <w:rsid w:val="009D4984"/>
    <w:rsid w:val="009D6901"/>
    <w:rsid w:val="009F4E19"/>
    <w:rsid w:val="00A07662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E1F88"/>
    <w:rsid w:val="00AE361F"/>
    <w:rsid w:val="00AE5370"/>
    <w:rsid w:val="00B247A9"/>
    <w:rsid w:val="00B30368"/>
    <w:rsid w:val="00B435B5"/>
    <w:rsid w:val="00B565D8"/>
    <w:rsid w:val="00B5779A"/>
    <w:rsid w:val="00B625B7"/>
    <w:rsid w:val="00B63E8A"/>
    <w:rsid w:val="00B64D24"/>
    <w:rsid w:val="00B7147D"/>
    <w:rsid w:val="00B75CFC"/>
    <w:rsid w:val="00B76AB4"/>
    <w:rsid w:val="00B853F9"/>
    <w:rsid w:val="00B90489"/>
    <w:rsid w:val="00B92231"/>
    <w:rsid w:val="00BA2CE6"/>
    <w:rsid w:val="00BB018B"/>
    <w:rsid w:val="00BD1747"/>
    <w:rsid w:val="00BD2B06"/>
    <w:rsid w:val="00C00194"/>
    <w:rsid w:val="00C14973"/>
    <w:rsid w:val="00C1643D"/>
    <w:rsid w:val="00C261A9"/>
    <w:rsid w:val="00C26B37"/>
    <w:rsid w:val="00C42793"/>
    <w:rsid w:val="00C47362"/>
    <w:rsid w:val="00C601ED"/>
    <w:rsid w:val="00C7624A"/>
    <w:rsid w:val="00C8234D"/>
    <w:rsid w:val="00CD4CE6"/>
    <w:rsid w:val="00CE5A5C"/>
    <w:rsid w:val="00CE5B73"/>
    <w:rsid w:val="00D31AB7"/>
    <w:rsid w:val="00D50D23"/>
    <w:rsid w:val="00D512BB"/>
    <w:rsid w:val="00D53571"/>
    <w:rsid w:val="00D662B1"/>
    <w:rsid w:val="00DA3B1A"/>
    <w:rsid w:val="00DC6078"/>
    <w:rsid w:val="00DC79AD"/>
    <w:rsid w:val="00DD03D2"/>
    <w:rsid w:val="00DD2075"/>
    <w:rsid w:val="00DD6E22"/>
    <w:rsid w:val="00DE01D4"/>
    <w:rsid w:val="00DF2868"/>
    <w:rsid w:val="00DF7B22"/>
    <w:rsid w:val="00E557A0"/>
    <w:rsid w:val="00E70676"/>
    <w:rsid w:val="00EF6435"/>
    <w:rsid w:val="00F10F6B"/>
    <w:rsid w:val="00F23697"/>
    <w:rsid w:val="00F36BB7"/>
    <w:rsid w:val="00F87EAA"/>
    <w:rsid w:val="00F92B25"/>
    <w:rsid w:val="00FA7DB4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2BD0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4434"/>
  </w:style>
  <w:style w:type="paragraph" w:styleId="Heading1">
    <w:name w:val="heading 1"/>
    <w:basedOn w:val="Normal"/>
    <w:uiPriority w:val="9"/>
    <w:qFormat/>
    <w:rsid w:val="00D53571"/>
    <w:pPr>
      <w:keepNext/>
      <w:spacing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7D4434"/>
    <w:pPr>
      <w:numPr>
        <w:numId w:val="9"/>
      </w:numPr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D9"/>
    <w:rPr>
      <w:rFonts w:ascii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1">
    <w:name w:val="Hashtag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5440"/>
    <w:pPr>
      <w:spacing w:after="0" w:line="240" w:lineRule="auto"/>
      <w:ind w:left="0"/>
    </w:pPr>
    <w:rPr>
      <w:rFonts w:cs="Calibri"/>
      <w:b/>
      <w:color w:val="2C567A"/>
      <w:sz w:val="18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440"/>
    <w:rPr>
      <w:rFonts w:cs="Calibri"/>
      <w:b/>
      <w:color w:val="2C567A"/>
      <w:sz w:val="18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7D4434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Attendees">
    <w:name w:val="Attendees"/>
    <w:basedOn w:val="Normal"/>
    <w:qFormat/>
    <w:rsid w:val="007D4434"/>
    <w:pPr>
      <w:spacing w:after="480" w:line="274" w:lineRule="auto"/>
      <w:jc w:val="center"/>
    </w:pPr>
    <w:rPr>
      <w:rFonts w:cs="Calibri"/>
      <w:sz w:val="2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00597"/>
    <w:rPr>
      <w:rFonts w:ascii="Arial" w:hAnsi="Arial" w:cs="Arial"/>
      <w:b/>
      <w:bCs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CE5B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mai19079/GymSupport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mai19079/GymSupport/blob/master/RunGymSupport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osm1m2\AppData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B605A8-F78F-44AB-B26E-A0FE2A9ABBE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BC83EC4-8983-4F2F-8D91-71E64BFDC7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4F80049-1092-4C0B-A83A-B0187D4BE31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3EFB04C-3947-411D-AFC8-33288F075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agenda.dotx</Template>
  <TotalTime>0</TotalTime>
  <Pages>8</Pages>
  <Words>977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2019-02-19T18:07:00Z</dcterms:created>
  <dcterms:modified xsi:type="dcterms:W3CDTF">2019-02-19T20:39:00Z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